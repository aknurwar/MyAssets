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602B7DF3" w14:textId="77777777" w:rsidTr="001B2ABD">
        <w:trPr>
          <w:trHeight w:val="4410"/>
        </w:trPr>
        <w:tc>
          <w:tcPr>
            <w:tcW w:w="3600" w:type="dxa"/>
            <w:vAlign w:val="bottom"/>
          </w:tcPr>
          <w:p w14:paraId="56AFE950" w14:textId="77777777" w:rsidR="001B2ABD" w:rsidRDefault="001B2ABD" w:rsidP="001B2ABD">
            <w:pPr>
              <w:tabs>
                <w:tab w:val="left" w:pos="990"/>
              </w:tabs>
              <w:jc w:val="center"/>
            </w:pPr>
            <w:r>
              <w:rPr>
                <w:noProof/>
              </w:rPr>
              <mc:AlternateContent>
                <mc:Choice Requires="wps">
                  <w:drawing>
                    <wp:anchor distT="0" distB="0" distL="114300" distR="114300" simplePos="0" relativeHeight="251658240" behindDoc="0" locked="0" layoutInCell="1" allowOverlap="1" wp14:anchorId="228BC78E" wp14:editId="51655103">
                      <wp:simplePos x="0" y="0"/>
                      <wp:positionH relativeFrom="column">
                        <wp:posOffset>22225</wp:posOffset>
                      </wp:positionH>
                      <wp:positionV relativeFrom="paragraph">
                        <wp:posOffset>648335</wp:posOffset>
                      </wp:positionV>
                      <wp:extent cx="2122805" cy="2122805"/>
                      <wp:effectExtent l="19050" t="19050" r="29845" b="29845"/>
                      <wp:wrapSquare wrapText="bothSides"/>
                      <wp:docPr id="2" name="Oval 2" title="Professional Headshot of Man"/>
                      <wp:cNvGraphicFramePr/>
                      <a:graphic xmlns:a="http://schemas.openxmlformats.org/drawingml/2006/main">
                        <a:graphicData uri="http://schemas.microsoft.com/office/word/2010/wordprocessingShape">
                          <wps:wsp>
                            <wps:cNvSpPr/>
                            <wps:spPr>
                              <a:xfrm>
                                <a:off x="0" y="0"/>
                                <a:ext cx="2122805" cy="2122805"/>
                              </a:xfrm>
                              <a:prstGeom prst="ellipse">
                                <a:avLst/>
                              </a:prstGeom>
                              <a:blipFill dpi="0" rotWithShape="1">
                                <a:blip r:embed="rId6">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8717093" id="Oval 2" o:spid="_x0000_s1026" alt="Title: Professional Headshot of Man" style="position:absolute;margin-left:1.75pt;margin-top:51.05pt;width:167.15pt;height:16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" strokecolor="#94b6d2 [3204]" strokeweight="5pt">
                      <v:fill r:id="rId7" o:title="" recolor="t" rotate="t" type="frame"/>
                      <v:stroke joinstyle="miter"/>
                      <w10:wrap type="square"/>
                    </v:oval>
                  </w:pict>
                </mc:Fallback>
              </mc:AlternateContent>
            </w:r>
          </w:p>
        </w:tc>
        <w:tc>
          <w:tcPr>
            <w:tcW w:w="720" w:type="dxa"/>
          </w:tcPr>
          <w:p w14:paraId="35968D36" w14:textId="77777777" w:rsidR="001B2ABD" w:rsidRDefault="001B2ABD" w:rsidP="000C45FF">
            <w:pPr>
              <w:tabs>
                <w:tab w:val="left" w:pos="990"/>
              </w:tabs>
            </w:pPr>
          </w:p>
        </w:tc>
        <w:tc>
          <w:tcPr>
            <w:tcW w:w="6470" w:type="dxa"/>
            <w:vAlign w:val="bottom"/>
          </w:tcPr>
          <w:p w14:paraId="6BB420B7" w14:textId="3E4FE504" w:rsidR="001B2ABD" w:rsidRDefault="00FE2464" w:rsidP="001B2ABD">
            <w:pPr>
              <w:pStyle w:val="Title"/>
            </w:pPr>
            <w:r>
              <w:t>Dr. Arpita Aknurwar</w:t>
            </w:r>
          </w:p>
          <w:p w14:paraId="7857ECFC" w14:textId="3337D841" w:rsidR="001B2ABD" w:rsidRDefault="001B2ABD" w:rsidP="001B2ABD">
            <w:pPr>
              <w:pStyle w:val="Subtitle"/>
            </w:pPr>
          </w:p>
        </w:tc>
      </w:tr>
      <w:tr w:rsidR="001B2ABD" w14:paraId="628A7E8D" w14:textId="77777777" w:rsidTr="001B2ABD">
        <w:tc>
          <w:tcPr>
            <w:tcW w:w="3600" w:type="dxa"/>
          </w:tcPr>
          <w:sdt>
            <w:sdtPr>
              <w:id w:val="-1711873194"/>
              <w:placeholder>
                <w:docPart w:val="114B0DE5102543449E156BDA4BFD6A4D"/>
              </w:placeholder>
              <w:temporary/>
              <w:showingPlcHdr/>
              <w15:appearance w15:val="hidden"/>
            </w:sdtPr>
            <w:sdtEndPr/>
            <w:sdtContent>
              <w:p w14:paraId="7F8BBD99" w14:textId="77777777" w:rsidR="001B2ABD" w:rsidRDefault="00036450" w:rsidP="00036450">
                <w:pPr>
                  <w:pStyle w:val="Heading3"/>
                </w:pPr>
                <w:r w:rsidRPr="00D5459D">
                  <w:t>Profile</w:t>
                </w:r>
              </w:p>
            </w:sdtContent>
          </w:sdt>
          <w:p w14:paraId="607BB989" w14:textId="02B830A6" w:rsidR="00036450" w:rsidRDefault="003E1F69" w:rsidP="003E1F69">
            <w:r w:rsidRPr="003E1F69">
              <w:t xml:space="preserve">Arpita Aknurwar established Fine Arts Services in 2017. As an independent specialist with over 15 years in the field of Health and fine art, she brings her experienced guidance to managing public art programs for mixed-use developments </w:t>
            </w:r>
            <w:r w:rsidRPr="003E1F69">
              <w:t>healthcare</w:t>
            </w:r>
            <w:r w:rsidRPr="003E1F69">
              <w:t xml:space="preserve">, university, foundation and corporate </w:t>
            </w:r>
            <w:r w:rsidRPr="003E1F69">
              <w:t>campuses.</w:t>
            </w:r>
          </w:p>
          <w:p w14:paraId="05899F27" w14:textId="77777777" w:rsidR="00036450" w:rsidRDefault="00036450" w:rsidP="00036450"/>
          <w:sdt>
            <w:sdtPr>
              <w:id w:val="-1954003311"/>
              <w:placeholder>
                <w:docPart w:val="FB3E412C8DE74A35944EF2F8663D4B7B"/>
              </w:placeholder>
              <w:temporary/>
              <w:showingPlcHdr/>
              <w15:appearance w15:val="hidden"/>
            </w:sdtPr>
            <w:sdtEndPr/>
            <w:sdtContent>
              <w:p w14:paraId="0BAB619B" w14:textId="77777777" w:rsidR="00036450" w:rsidRPr="00CB0055" w:rsidRDefault="00CB0055" w:rsidP="00CB0055">
                <w:pPr>
                  <w:pStyle w:val="Heading3"/>
                </w:pPr>
                <w:r w:rsidRPr="00CB0055">
                  <w:t>Contact</w:t>
                </w:r>
              </w:p>
            </w:sdtContent>
          </w:sdt>
          <w:sdt>
            <w:sdtPr>
              <w:id w:val="1111563247"/>
              <w:placeholder>
                <w:docPart w:val="022858074ACF41A19A5A9D81B637A97E"/>
              </w:placeholder>
              <w:temporary/>
              <w:showingPlcHdr/>
              <w15:appearance w15:val="hidden"/>
            </w:sdtPr>
            <w:sdtEndPr/>
            <w:sdtContent>
              <w:p w14:paraId="48CC20E5" w14:textId="77777777" w:rsidR="004D3011" w:rsidRDefault="004D3011" w:rsidP="004D3011">
                <w:r w:rsidRPr="004D3011">
                  <w:t>PHONE:</w:t>
                </w:r>
              </w:p>
            </w:sdtContent>
          </w:sdt>
          <w:p w14:paraId="5A16C3C3" w14:textId="0BEEEA75" w:rsidR="004D3011" w:rsidRDefault="00FE2464" w:rsidP="004D3011">
            <w:r>
              <w:t>725-983-0912</w:t>
            </w:r>
          </w:p>
          <w:p w14:paraId="3660F020" w14:textId="77777777" w:rsidR="004D3011" w:rsidRPr="004D3011" w:rsidRDefault="004D3011" w:rsidP="004D3011"/>
          <w:p w14:paraId="7AAEAD6F" w14:textId="77777777" w:rsidR="004D3011" w:rsidRDefault="004D3011" w:rsidP="004D3011"/>
          <w:sdt>
            <w:sdtPr>
              <w:id w:val="-240260293"/>
              <w:placeholder>
                <w:docPart w:val="2E230A4EEC0A4B92B9A61DC1AC7D0226"/>
              </w:placeholder>
              <w:temporary/>
              <w:showingPlcHdr/>
              <w15:appearance w15:val="hidden"/>
            </w:sdtPr>
            <w:sdtEndPr/>
            <w:sdtContent>
              <w:p w14:paraId="1A40717D" w14:textId="77777777" w:rsidR="004D3011" w:rsidRDefault="004D3011" w:rsidP="004D3011">
                <w:r w:rsidRPr="004D3011">
                  <w:t>EMAIL:</w:t>
                </w:r>
              </w:p>
            </w:sdtContent>
          </w:sdt>
          <w:p w14:paraId="354E8D1F" w14:textId="150FEFD7" w:rsidR="00036450" w:rsidRPr="00E4381A" w:rsidRDefault="00FE2464" w:rsidP="004D3011">
            <w:pPr>
              <w:rPr>
                <w:rStyle w:val="Hyperlink"/>
              </w:rPr>
            </w:pPr>
            <w:r>
              <w:t>Arpita.quest@gmail.com</w:t>
            </w:r>
          </w:p>
          <w:sdt>
            <w:sdtPr>
              <w:id w:val="-1444214663"/>
              <w:placeholder>
                <w:docPart w:val="7DB8EA832FD94CBD86DF05C840921E35"/>
              </w:placeholder>
              <w:temporary/>
              <w:showingPlcHdr/>
              <w15:appearance w15:val="hidden"/>
            </w:sdtPr>
            <w:sdtEndPr/>
            <w:sdtContent>
              <w:p w14:paraId="2188A765" w14:textId="77777777" w:rsidR="004D3011" w:rsidRPr="00CB0055" w:rsidRDefault="00CB0055" w:rsidP="00CB0055">
                <w:pPr>
                  <w:pStyle w:val="Heading3"/>
                </w:pPr>
                <w:r w:rsidRPr="00CB0055">
                  <w:t>Hobbies</w:t>
                </w:r>
              </w:p>
            </w:sdtContent>
          </w:sdt>
          <w:p w14:paraId="128A8BF6" w14:textId="413C5AF6" w:rsidR="004D3011" w:rsidRDefault="00FE2464" w:rsidP="004D3011">
            <w:r>
              <w:t>Listing music</w:t>
            </w:r>
          </w:p>
          <w:p w14:paraId="68280DAB" w14:textId="7B0C8F16" w:rsidR="004D3011" w:rsidRDefault="00FE2464" w:rsidP="004D3011">
            <w:r>
              <w:t>Painting</w:t>
            </w:r>
          </w:p>
          <w:p w14:paraId="63A146E4" w14:textId="461F8C1E" w:rsidR="004D3011" w:rsidRDefault="00FE2464" w:rsidP="004D3011">
            <w:r>
              <w:t>Dancing</w:t>
            </w:r>
          </w:p>
          <w:p w14:paraId="3D2976A4" w14:textId="040BA197" w:rsidR="004D3011" w:rsidRPr="004D3011" w:rsidRDefault="00FE2464" w:rsidP="004D3011">
            <w:r>
              <w:t>Social networking</w:t>
            </w:r>
          </w:p>
        </w:tc>
        <w:tc>
          <w:tcPr>
            <w:tcW w:w="720" w:type="dxa"/>
          </w:tcPr>
          <w:p w14:paraId="7AB934EF" w14:textId="77777777" w:rsidR="001B2ABD" w:rsidRDefault="001B2ABD" w:rsidP="000C45FF">
            <w:pPr>
              <w:tabs>
                <w:tab w:val="left" w:pos="990"/>
              </w:tabs>
            </w:pPr>
          </w:p>
        </w:tc>
        <w:tc>
          <w:tcPr>
            <w:tcW w:w="6470" w:type="dxa"/>
          </w:tcPr>
          <w:sdt>
            <w:sdtPr>
              <w:id w:val="1049110328"/>
              <w:placeholder>
                <w:docPart w:val="C1CBF2AC9D9A4FDFA6FA83C47A15E10C"/>
              </w:placeholder>
              <w:temporary/>
              <w:showingPlcHdr/>
              <w15:appearance w15:val="hidden"/>
            </w:sdtPr>
            <w:sdtEndPr/>
            <w:sdtContent>
              <w:p w14:paraId="2E30C058" w14:textId="77777777" w:rsidR="001B2ABD" w:rsidRDefault="00E25A26" w:rsidP="00036450">
                <w:pPr>
                  <w:pStyle w:val="Heading2"/>
                </w:pPr>
                <w:r w:rsidRPr="00036450">
                  <w:t>EDUCATION</w:t>
                </w:r>
              </w:p>
            </w:sdtContent>
          </w:sdt>
          <w:p w14:paraId="1F4FABD7" w14:textId="088B5890" w:rsidR="00036450" w:rsidRPr="00036450" w:rsidRDefault="00FE2464" w:rsidP="00B359E4">
            <w:pPr>
              <w:pStyle w:val="Heading4"/>
            </w:pPr>
            <w:r w:rsidRPr="00FE2464">
              <w:t>Bachelor of Homeopathic Medicine and Surgery</w:t>
            </w:r>
          </w:p>
          <w:p w14:paraId="2AC5938A" w14:textId="045DF4D8" w:rsidR="00036450" w:rsidRDefault="00036450" w:rsidP="00036450"/>
          <w:p w14:paraId="2386BA71" w14:textId="77777777" w:rsidR="00FE2464" w:rsidRDefault="00FE2464" w:rsidP="00036450"/>
          <w:p w14:paraId="78B9D618" w14:textId="32BA5352" w:rsidR="00036450" w:rsidRPr="00B359E4" w:rsidRDefault="00FE2464" w:rsidP="00B359E4">
            <w:pPr>
              <w:pStyle w:val="Heading4"/>
            </w:pPr>
            <w:r>
              <w:t>Diploma in Fine art from Core school of fine art Bangalore</w:t>
            </w:r>
          </w:p>
          <w:p w14:paraId="0AB4AFD5" w14:textId="6CE7F287" w:rsidR="00036450" w:rsidRDefault="00036450" w:rsidP="00036450"/>
          <w:sdt>
            <w:sdtPr>
              <w:id w:val="1001553383"/>
              <w:placeholder>
                <w:docPart w:val="320B2238CF3C491AB644BAEF35820C0F"/>
              </w:placeholder>
              <w:temporary/>
              <w:showingPlcHdr/>
              <w15:appearance w15:val="hidden"/>
            </w:sdtPr>
            <w:sdtEndPr/>
            <w:sdtContent>
              <w:p w14:paraId="50CA2AE3" w14:textId="77777777" w:rsidR="00036450" w:rsidRDefault="00036450" w:rsidP="00036450">
                <w:pPr>
                  <w:pStyle w:val="Heading2"/>
                </w:pPr>
                <w:r w:rsidRPr="00036450">
                  <w:t>WORK EXPERIENCE</w:t>
                </w:r>
              </w:p>
            </w:sdtContent>
          </w:sdt>
          <w:p w14:paraId="76DC1C41" w14:textId="61A610CC" w:rsidR="00036450" w:rsidRDefault="00FE2464" w:rsidP="00B359E4">
            <w:pPr>
              <w:pStyle w:val="Heading4"/>
              <w:rPr>
                <w:bCs/>
              </w:rPr>
            </w:pPr>
            <w:r>
              <w:t xml:space="preserve">Work as Jr. Doctor at </w:t>
            </w:r>
            <w:proofErr w:type="spellStart"/>
            <w:r>
              <w:t>Salphade</w:t>
            </w:r>
            <w:proofErr w:type="spellEnd"/>
            <w:r>
              <w:t xml:space="preserve"> hospital Chandrapur</w:t>
            </w:r>
          </w:p>
          <w:p w14:paraId="37E7E240" w14:textId="77777777" w:rsidR="004D3011" w:rsidRDefault="004D3011" w:rsidP="00036450"/>
          <w:p w14:paraId="5E494353" w14:textId="47FE1F8E" w:rsidR="004D3011" w:rsidRDefault="00FE2464" w:rsidP="00FE2464">
            <w:pPr>
              <w:pStyle w:val="Heading4"/>
            </w:pPr>
            <w:r>
              <w:t>Work as Art Teacher at Core school of fine art Bangalore</w:t>
            </w:r>
          </w:p>
          <w:p w14:paraId="7B0D74FB" w14:textId="77777777" w:rsidR="00FE2464" w:rsidRPr="00FE2464" w:rsidRDefault="00FE2464" w:rsidP="00FE2464"/>
          <w:p w14:paraId="3BA8AF4E" w14:textId="439FC00F" w:rsidR="004D3011" w:rsidRDefault="00FE2464" w:rsidP="00B359E4">
            <w:pPr>
              <w:pStyle w:val="Heading4"/>
            </w:pPr>
            <w:r>
              <w:t>Conducting Workshops of Art and Science</w:t>
            </w:r>
          </w:p>
          <w:p w14:paraId="6297EB45" w14:textId="79299E83" w:rsidR="00FE2464" w:rsidRDefault="00FE2464" w:rsidP="00FE2464"/>
          <w:p w14:paraId="2F1E4E2B" w14:textId="7BF2A598" w:rsidR="00FE2464" w:rsidRDefault="00FE2464" w:rsidP="00FE2464">
            <w:pPr>
              <w:pStyle w:val="Heading4"/>
            </w:pPr>
            <w:r>
              <w:t>Invited judge on different science and art expo.</w:t>
            </w:r>
          </w:p>
          <w:p w14:paraId="4CB30FBC" w14:textId="2BC6428B" w:rsidR="00FE2464" w:rsidRPr="00FE2464" w:rsidRDefault="00FE2464" w:rsidP="00FE2464"/>
          <w:p w14:paraId="4D88A74A" w14:textId="77777777" w:rsidR="004D3011" w:rsidRDefault="004D3011" w:rsidP="00036450"/>
          <w:p w14:paraId="0E869F8C" w14:textId="54DA6B05" w:rsidR="00036450" w:rsidRDefault="00036450" w:rsidP="00036450">
            <w:pPr>
              <w:pStyle w:val="Heading2"/>
            </w:pPr>
          </w:p>
          <w:p w14:paraId="5DA37348" w14:textId="5A488A30" w:rsidR="00036450" w:rsidRPr="004D3011" w:rsidRDefault="00036450" w:rsidP="004D3011">
            <w:pPr>
              <w:rPr>
                <w:color w:val="FFFFFF" w:themeColor="background1"/>
              </w:rPr>
            </w:pPr>
          </w:p>
        </w:tc>
      </w:tr>
    </w:tbl>
    <w:p w14:paraId="7625C88D" w14:textId="77777777" w:rsidR="0043117B" w:rsidRDefault="003E1F69" w:rsidP="000C45FF">
      <w:pPr>
        <w:tabs>
          <w:tab w:val="left" w:pos="990"/>
        </w:tabs>
      </w:pPr>
    </w:p>
    <w:sectPr w:rsidR="0043117B" w:rsidSect="000C45FF">
      <w:headerReference w:type="default" r:id="rId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A52E1" w14:textId="77777777" w:rsidR="00FE2464" w:rsidRDefault="00FE2464" w:rsidP="000C45FF">
      <w:r>
        <w:separator/>
      </w:r>
    </w:p>
  </w:endnote>
  <w:endnote w:type="continuationSeparator" w:id="0">
    <w:p w14:paraId="2F974758" w14:textId="77777777" w:rsidR="00FE2464" w:rsidRDefault="00FE2464"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233DF" w14:textId="77777777" w:rsidR="00FE2464" w:rsidRDefault="00FE2464" w:rsidP="000C45FF">
      <w:r>
        <w:separator/>
      </w:r>
    </w:p>
  </w:footnote>
  <w:footnote w:type="continuationSeparator" w:id="0">
    <w:p w14:paraId="2C8905D8" w14:textId="77777777" w:rsidR="00FE2464" w:rsidRDefault="00FE2464"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CC46" w14:textId="77777777" w:rsidR="000C45FF" w:rsidRDefault="000C45FF">
    <w:pPr>
      <w:pStyle w:val="Header"/>
    </w:pPr>
    <w:r>
      <w:rPr>
        <w:noProof/>
      </w:rPr>
      <w:drawing>
        <wp:anchor distT="0" distB="0" distL="114300" distR="114300" simplePos="0" relativeHeight="251658240" behindDoc="1" locked="0" layoutInCell="1" allowOverlap="1" wp14:anchorId="4917F5BD" wp14:editId="373B2662">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64"/>
    <w:rsid w:val="00036450"/>
    <w:rsid w:val="00094499"/>
    <w:rsid w:val="000C45FF"/>
    <w:rsid w:val="000E3FD1"/>
    <w:rsid w:val="00112054"/>
    <w:rsid w:val="001317D8"/>
    <w:rsid w:val="001525E1"/>
    <w:rsid w:val="00180329"/>
    <w:rsid w:val="0019001F"/>
    <w:rsid w:val="001A74A5"/>
    <w:rsid w:val="001B2ABD"/>
    <w:rsid w:val="001E0391"/>
    <w:rsid w:val="001E1759"/>
    <w:rsid w:val="001F1ECC"/>
    <w:rsid w:val="002400EB"/>
    <w:rsid w:val="00256CF7"/>
    <w:rsid w:val="00281FD5"/>
    <w:rsid w:val="0030481B"/>
    <w:rsid w:val="003156FC"/>
    <w:rsid w:val="003254B5"/>
    <w:rsid w:val="0037121F"/>
    <w:rsid w:val="003910D8"/>
    <w:rsid w:val="003A6B7D"/>
    <w:rsid w:val="003B06CA"/>
    <w:rsid w:val="003E1F69"/>
    <w:rsid w:val="004071FC"/>
    <w:rsid w:val="00445947"/>
    <w:rsid w:val="004813B3"/>
    <w:rsid w:val="00496591"/>
    <w:rsid w:val="004C63E4"/>
    <w:rsid w:val="004D3011"/>
    <w:rsid w:val="005262AC"/>
    <w:rsid w:val="005E39D5"/>
    <w:rsid w:val="00600670"/>
    <w:rsid w:val="0062123A"/>
    <w:rsid w:val="00646E75"/>
    <w:rsid w:val="006771D0"/>
    <w:rsid w:val="00715FCB"/>
    <w:rsid w:val="00743101"/>
    <w:rsid w:val="00764C9F"/>
    <w:rsid w:val="007775E1"/>
    <w:rsid w:val="007867A0"/>
    <w:rsid w:val="007927F5"/>
    <w:rsid w:val="00802CA0"/>
    <w:rsid w:val="009260CD"/>
    <w:rsid w:val="00940A66"/>
    <w:rsid w:val="00952C25"/>
    <w:rsid w:val="00A2118D"/>
    <w:rsid w:val="00AD0A50"/>
    <w:rsid w:val="00AD76E2"/>
    <w:rsid w:val="00B20152"/>
    <w:rsid w:val="00B359E4"/>
    <w:rsid w:val="00B57D98"/>
    <w:rsid w:val="00B70850"/>
    <w:rsid w:val="00C066B6"/>
    <w:rsid w:val="00C37BA1"/>
    <w:rsid w:val="00C4674C"/>
    <w:rsid w:val="00C506CF"/>
    <w:rsid w:val="00C72BED"/>
    <w:rsid w:val="00C9578B"/>
    <w:rsid w:val="00CB0055"/>
    <w:rsid w:val="00D2522B"/>
    <w:rsid w:val="00D422DE"/>
    <w:rsid w:val="00D5459D"/>
    <w:rsid w:val="00DA1F4D"/>
    <w:rsid w:val="00DD172A"/>
    <w:rsid w:val="00E25A26"/>
    <w:rsid w:val="00E4381A"/>
    <w:rsid w:val="00E55D74"/>
    <w:rsid w:val="00F60274"/>
    <w:rsid w:val="00F77FB9"/>
    <w:rsid w:val="00FB068F"/>
    <w:rsid w:val="00FE24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17AC2"/>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20"/>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756285\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4B0DE5102543449E156BDA4BFD6A4D"/>
        <w:category>
          <w:name w:val="General"/>
          <w:gallery w:val="placeholder"/>
        </w:category>
        <w:types>
          <w:type w:val="bbPlcHdr"/>
        </w:types>
        <w:behaviors>
          <w:behavior w:val="content"/>
        </w:behaviors>
        <w:guid w:val="{0B865FBA-CA46-4088-86BC-ED0AF51BFF38}"/>
      </w:docPartPr>
      <w:docPartBody>
        <w:p w:rsidR="00000000" w:rsidRDefault="007B1C4D">
          <w:pPr>
            <w:pStyle w:val="114B0DE5102543449E156BDA4BFD6A4D"/>
          </w:pPr>
          <w:r w:rsidRPr="00D5459D">
            <w:t>Profile</w:t>
          </w:r>
        </w:p>
      </w:docPartBody>
    </w:docPart>
    <w:docPart>
      <w:docPartPr>
        <w:name w:val="FB3E412C8DE74A35944EF2F8663D4B7B"/>
        <w:category>
          <w:name w:val="General"/>
          <w:gallery w:val="placeholder"/>
        </w:category>
        <w:types>
          <w:type w:val="bbPlcHdr"/>
        </w:types>
        <w:behaviors>
          <w:behavior w:val="content"/>
        </w:behaviors>
        <w:guid w:val="{3A0554A2-5635-4B80-8196-729C44A140EC}"/>
      </w:docPartPr>
      <w:docPartBody>
        <w:p w:rsidR="00000000" w:rsidRDefault="007B1C4D">
          <w:pPr>
            <w:pStyle w:val="FB3E412C8DE74A35944EF2F8663D4B7B"/>
          </w:pPr>
          <w:r w:rsidRPr="00CB0055">
            <w:t>Contact</w:t>
          </w:r>
        </w:p>
      </w:docPartBody>
    </w:docPart>
    <w:docPart>
      <w:docPartPr>
        <w:name w:val="022858074ACF41A19A5A9D81B637A97E"/>
        <w:category>
          <w:name w:val="General"/>
          <w:gallery w:val="placeholder"/>
        </w:category>
        <w:types>
          <w:type w:val="bbPlcHdr"/>
        </w:types>
        <w:behaviors>
          <w:behavior w:val="content"/>
        </w:behaviors>
        <w:guid w:val="{ED2F7599-0ED1-449A-B5EA-C9CB7DEAA73A}"/>
      </w:docPartPr>
      <w:docPartBody>
        <w:p w:rsidR="00000000" w:rsidRDefault="007B1C4D">
          <w:pPr>
            <w:pStyle w:val="022858074ACF41A19A5A9D81B637A97E"/>
          </w:pPr>
          <w:r w:rsidRPr="004D3011">
            <w:t>PHONE:</w:t>
          </w:r>
        </w:p>
      </w:docPartBody>
    </w:docPart>
    <w:docPart>
      <w:docPartPr>
        <w:name w:val="2E230A4EEC0A4B92B9A61DC1AC7D0226"/>
        <w:category>
          <w:name w:val="General"/>
          <w:gallery w:val="placeholder"/>
        </w:category>
        <w:types>
          <w:type w:val="bbPlcHdr"/>
        </w:types>
        <w:behaviors>
          <w:behavior w:val="content"/>
        </w:behaviors>
        <w:guid w:val="{CE55DF44-C177-4E6D-BE2F-E0367E51F5AB}"/>
      </w:docPartPr>
      <w:docPartBody>
        <w:p w:rsidR="00000000" w:rsidRDefault="007B1C4D">
          <w:pPr>
            <w:pStyle w:val="2E230A4EEC0A4B92B9A61DC1AC7D0226"/>
          </w:pPr>
          <w:r w:rsidRPr="004D3011">
            <w:t>EMAIL:</w:t>
          </w:r>
        </w:p>
      </w:docPartBody>
    </w:docPart>
    <w:docPart>
      <w:docPartPr>
        <w:name w:val="7DB8EA832FD94CBD86DF05C840921E35"/>
        <w:category>
          <w:name w:val="General"/>
          <w:gallery w:val="placeholder"/>
        </w:category>
        <w:types>
          <w:type w:val="bbPlcHdr"/>
        </w:types>
        <w:behaviors>
          <w:behavior w:val="content"/>
        </w:behaviors>
        <w:guid w:val="{717662FE-6161-4747-83D2-CC87271C7610}"/>
      </w:docPartPr>
      <w:docPartBody>
        <w:p w:rsidR="00000000" w:rsidRDefault="007B1C4D">
          <w:pPr>
            <w:pStyle w:val="7DB8EA832FD94CBD86DF05C840921E35"/>
          </w:pPr>
          <w:r w:rsidRPr="00CB0055">
            <w:t>Hobbies</w:t>
          </w:r>
        </w:p>
      </w:docPartBody>
    </w:docPart>
    <w:docPart>
      <w:docPartPr>
        <w:name w:val="C1CBF2AC9D9A4FDFA6FA83C47A15E10C"/>
        <w:category>
          <w:name w:val="General"/>
          <w:gallery w:val="placeholder"/>
        </w:category>
        <w:types>
          <w:type w:val="bbPlcHdr"/>
        </w:types>
        <w:behaviors>
          <w:behavior w:val="content"/>
        </w:behaviors>
        <w:guid w:val="{73F228F8-639A-48EB-AA49-A408BBFDAC4B}"/>
      </w:docPartPr>
      <w:docPartBody>
        <w:p w:rsidR="00000000" w:rsidRDefault="007B1C4D">
          <w:pPr>
            <w:pStyle w:val="C1CBF2AC9D9A4FDFA6FA83C47A15E10C"/>
          </w:pPr>
          <w:r w:rsidRPr="00036450">
            <w:t>EDUCATION</w:t>
          </w:r>
        </w:p>
      </w:docPartBody>
    </w:docPart>
    <w:docPart>
      <w:docPartPr>
        <w:name w:val="320B2238CF3C491AB644BAEF35820C0F"/>
        <w:category>
          <w:name w:val="General"/>
          <w:gallery w:val="placeholder"/>
        </w:category>
        <w:types>
          <w:type w:val="bbPlcHdr"/>
        </w:types>
        <w:behaviors>
          <w:behavior w:val="content"/>
        </w:behaviors>
        <w:guid w:val="{31941750-B4F6-466C-9843-C614230E8CDF}"/>
      </w:docPartPr>
      <w:docPartBody>
        <w:p w:rsidR="00000000" w:rsidRDefault="007B1C4D">
          <w:pPr>
            <w:pStyle w:val="320B2238CF3C491AB644BAEF35820C0F"/>
          </w:pPr>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061C6D2E8746E499AE5B96F833A927">
    <w:name w:val="AC061C6D2E8746E499AE5B96F833A927"/>
  </w:style>
  <w:style w:type="paragraph" w:customStyle="1" w:styleId="179F04CF0072415989D7F3245997D067">
    <w:name w:val="179F04CF0072415989D7F3245997D067"/>
  </w:style>
  <w:style w:type="paragraph" w:customStyle="1" w:styleId="114B0DE5102543449E156BDA4BFD6A4D">
    <w:name w:val="114B0DE5102543449E156BDA4BFD6A4D"/>
  </w:style>
  <w:style w:type="paragraph" w:customStyle="1" w:styleId="807C43BCF1E84D018B642F8D46FBAEB5">
    <w:name w:val="807C43BCF1E84D018B642F8D46FBAEB5"/>
  </w:style>
  <w:style w:type="paragraph" w:customStyle="1" w:styleId="FB3E412C8DE74A35944EF2F8663D4B7B">
    <w:name w:val="FB3E412C8DE74A35944EF2F8663D4B7B"/>
  </w:style>
  <w:style w:type="paragraph" w:customStyle="1" w:styleId="022858074ACF41A19A5A9D81B637A97E">
    <w:name w:val="022858074ACF41A19A5A9D81B637A97E"/>
  </w:style>
  <w:style w:type="paragraph" w:customStyle="1" w:styleId="5247D74D80554729A09CE4BA0CB38CD9">
    <w:name w:val="5247D74D80554729A09CE4BA0CB38CD9"/>
  </w:style>
  <w:style w:type="paragraph" w:customStyle="1" w:styleId="1F07EB63CD104B6E97FA9B7C60E3B5C1">
    <w:name w:val="1F07EB63CD104B6E97FA9B7C60E3B5C1"/>
  </w:style>
  <w:style w:type="paragraph" w:customStyle="1" w:styleId="ED61912A0EFB47AEB667F026CE060747">
    <w:name w:val="ED61912A0EFB47AEB667F026CE060747"/>
  </w:style>
  <w:style w:type="paragraph" w:customStyle="1" w:styleId="2E230A4EEC0A4B92B9A61DC1AC7D0226">
    <w:name w:val="2E230A4EEC0A4B92B9A61DC1AC7D0226"/>
  </w:style>
  <w:style w:type="character" w:styleId="Hyperlink">
    <w:name w:val="Hyperlink"/>
    <w:basedOn w:val="DefaultParagraphFont"/>
    <w:uiPriority w:val="99"/>
    <w:unhideWhenUsed/>
    <w:rPr>
      <w:color w:val="C45911" w:themeColor="accent2" w:themeShade="BF"/>
      <w:u w:val="single"/>
    </w:rPr>
  </w:style>
  <w:style w:type="paragraph" w:customStyle="1" w:styleId="3507EEBD8A16449B88005198B1AF638B">
    <w:name w:val="3507EEBD8A16449B88005198B1AF638B"/>
  </w:style>
  <w:style w:type="paragraph" w:customStyle="1" w:styleId="7DB8EA832FD94CBD86DF05C840921E35">
    <w:name w:val="7DB8EA832FD94CBD86DF05C840921E35"/>
  </w:style>
  <w:style w:type="paragraph" w:customStyle="1" w:styleId="DD419D9FB07C4852889B568881422E39">
    <w:name w:val="DD419D9FB07C4852889B568881422E39"/>
  </w:style>
  <w:style w:type="paragraph" w:customStyle="1" w:styleId="A158C2772A694FD98B12E0A29C2A0BEC">
    <w:name w:val="A158C2772A694FD98B12E0A29C2A0BEC"/>
  </w:style>
  <w:style w:type="paragraph" w:customStyle="1" w:styleId="9BFD894BFA1844ADA1A5419D5EE42BDB">
    <w:name w:val="9BFD894BFA1844ADA1A5419D5EE42BDB"/>
  </w:style>
  <w:style w:type="paragraph" w:customStyle="1" w:styleId="BA4400DA583A46A8AC313C255C28FA8D">
    <w:name w:val="BA4400DA583A46A8AC313C255C28FA8D"/>
  </w:style>
  <w:style w:type="paragraph" w:customStyle="1" w:styleId="C1CBF2AC9D9A4FDFA6FA83C47A15E10C">
    <w:name w:val="C1CBF2AC9D9A4FDFA6FA83C47A15E10C"/>
  </w:style>
  <w:style w:type="paragraph" w:customStyle="1" w:styleId="EBB02C12427343A69D9B54B1A27E8F31">
    <w:name w:val="EBB02C12427343A69D9B54B1A27E8F31"/>
  </w:style>
  <w:style w:type="paragraph" w:customStyle="1" w:styleId="98CB5DAE0ADA4C21BB82D33F721DA672">
    <w:name w:val="98CB5DAE0ADA4C21BB82D33F721DA672"/>
  </w:style>
  <w:style w:type="paragraph" w:customStyle="1" w:styleId="A34E9E960254453F949D85CC9B19B4B6">
    <w:name w:val="A34E9E960254453F949D85CC9B19B4B6"/>
  </w:style>
  <w:style w:type="paragraph" w:customStyle="1" w:styleId="1F6ABC5FFFCE45D8AF46DF431478CD5A">
    <w:name w:val="1F6ABC5FFFCE45D8AF46DF431478CD5A"/>
  </w:style>
  <w:style w:type="paragraph" w:customStyle="1" w:styleId="457648844C084FFEB2DB35F2CECFD065">
    <w:name w:val="457648844C084FFEB2DB35F2CECFD065"/>
  </w:style>
  <w:style w:type="paragraph" w:customStyle="1" w:styleId="9D4D4CECB4FB4F3C8CBEF1AC41BCA632">
    <w:name w:val="9D4D4CECB4FB4F3C8CBEF1AC41BCA632"/>
  </w:style>
  <w:style w:type="paragraph" w:customStyle="1" w:styleId="00189FB020084182ADE29166985F5F9A">
    <w:name w:val="00189FB020084182ADE29166985F5F9A"/>
  </w:style>
  <w:style w:type="paragraph" w:customStyle="1" w:styleId="320B2238CF3C491AB644BAEF35820C0F">
    <w:name w:val="320B2238CF3C491AB644BAEF35820C0F"/>
  </w:style>
  <w:style w:type="paragraph" w:customStyle="1" w:styleId="F1547DAE27F1434EB2F091AC2C63ABBA">
    <w:name w:val="F1547DAE27F1434EB2F091AC2C63ABBA"/>
  </w:style>
  <w:style w:type="paragraph" w:customStyle="1" w:styleId="90EDCFAC605E47DA93AB10EC274E4824">
    <w:name w:val="90EDCFAC605E47DA93AB10EC274E4824"/>
  </w:style>
  <w:style w:type="paragraph" w:customStyle="1" w:styleId="F0083130D8774BEF95C7BC346A981AC8">
    <w:name w:val="F0083130D8774BEF95C7BC346A981AC8"/>
  </w:style>
  <w:style w:type="paragraph" w:customStyle="1" w:styleId="04D31304E63F47B3855B5A4A096D2251">
    <w:name w:val="04D31304E63F47B3855B5A4A096D2251"/>
  </w:style>
  <w:style w:type="paragraph" w:customStyle="1" w:styleId="CD6C18F2513948F3986A89C03E3C57EA">
    <w:name w:val="CD6C18F2513948F3986A89C03E3C57EA"/>
  </w:style>
  <w:style w:type="paragraph" w:customStyle="1" w:styleId="5978633FCE974F5481CE1DD751D56EA6">
    <w:name w:val="5978633FCE974F5481CE1DD751D56EA6"/>
  </w:style>
  <w:style w:type="paragraph" w:customStyle="1" w:styleId="B648597DDBB14E6AA29F0809D9F1C435">
    <w:name w:val="B648597DDBB14E6AA29F0809D9F1C435"/>
  </w:style>
  <w:style w:type="paragraph" w:customStyle="1" w:styleId="F5E0EE50432C4EC296EDBBF834F65B49">
    <w:name w:val="F5E0EE50432C4EC296EDBBF834F65B49"/>
  </w:style>
  <w:style w:type="paragraph" w:customStyle="1" w:styleId="5DCD717AC90F471284C805DF6D0E6BDA">
    <w:name w:val="5DCD717AC90F471284C805DF6D0E6BDA"/>
  </w:style>
  <w:style w:type="paragraph" w:customStyle="1" w:styleId="C0DEB574CC7441E49E94AABEDB0A6430">
    <w:name w:val="C0DEB574CC7441E49E94AABEDB0A6430"/>
  </w:style>
  <w:style w:type="paragraph" w:customStyle="1" w:styleId="E660E54601864287A842C9BC540450A9">
    <w:name w:val="E660E54601864287A842C9BC540450A9"/>
  </w:style>
  <w:style w:type="paragraph" w:customStyle="1" w:styleId="F3ED6E63C7704080AFF9FF4300C5B2F8">
    <w:name w:val="F3ED6E63C7704080AFF9FF4300C5B2F8"/>
  </w:style>
  <w:style w:type="paragraph" w:customStyle="1" w:styleId="2DAD8B27E81245339AF50184B1B27050">
    <w:name w:val="2DAD8B27E81245339AF50184B1B27050"/>
  </w:style>
  <w:style w:type="paragraph" w:customStyle="1" w:styleId="F94642CDC3BC499B91EB6B37462B4A34">
    <w:name w:val="F94642CDC3BC499B91EB6B37462B4A34"/>
  </w:style>
  <w:style w:type="paragraph" w:customStyle="1" w:styleId="E28E7EF4CD7940F7A8187218C1FEDC99">
    <w:name w:val="E28E7EF4CD7940F7A8187218C1FEDC99"/>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eastAsia="ja-JP"/>
    </w:rPr>
  </w:style>
  <w:style w:type="paragraph" w:customStyle="1" w:styleId="7B3A414B243A4A3FACB893F62A5C8170">
    <w:name w:val="7B3A414B243A4A3FACB893F62A5C81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Blue grey resume</Template>
  <TotalTime>0</TotalTime>
  <Pages>1</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2023-02-20T04:04:00Z</dcterms:created>
  <dcterms:modified xsi:type="dcterms:W3CDTF">2023-02-20T04:21:00Z</dcterms:modified>
</cp:coreProperties>
</file>